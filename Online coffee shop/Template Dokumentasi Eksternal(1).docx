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4DD37EDF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646929">
              <w:rPr>
                <w:rFonts w:ascii="Arial" w:hAnsi="Arial" w:cs="Arial"/>
                <w:b/>
                <w:sz w:val="32"/>
              </w:rPr>
              <w:t>Final</w:t>
            </w:r>
            <w:r>
              <w:rPr>
                <w:rFonts w:ascii="Arial" w:hAnsi="Arial" w:cs="Arial"/>
                <w:b/>
                <w:sz w:val="32"/>
              </w:rPr>
              <w:t xml:space="preserve"> 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77777777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&lt;Course Code&gt;</w:t>
            </w:r>
          </w:p>
          <w:p w14:paraId="36656A16" w14:textId="6764AB3B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646929">
              <w:rPr>
                <w:rFonts w:ascii="Arial Narrow" w:hAnsi="Arial Narrow" w:cs="Tahoma"/>
                <w:sz w:val="36"/>
              </w:rPr>
              <w:t>Human Computer Interaction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49E1B80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646929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646929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4E99DEFA" w:rsidR="00643F75" w:rsidRPr="00277AB5" w:rsidRDefault="00643F75" w:rsidP="005B66A9"/>
    <w:p w14:paraId="5433A10A" w14:textId="4EBA3AED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05A1D565" w:rsidR="009F37DD" w:rsidRPr="00740F48" w:rsidRDefault="00D25B14" w:rsidP="002F11B8">
      <w:pPr>
        <w:spacing w:line="360" w:lineRule="auto"/>
        <w:ind w:firstLine="360"/>
        <w:rPr>
          <w:sz w:val="28"/>
          <w:szCs w:val="28"/>
        </w:rPr>
      </w:pPr>
      <w:r>
        <w:t>HCI FINAL PROJECT</w:t>
      </w:r>
    </w:p>
    <w:p w14:paraId="427A204C" w14:textId="4E8639FD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127D74E2" w:rsidR="00740F48" w:rsidRPr="009F37DD" w:rsidRDefault="00D93E89" w:rsidP="002F11B8">
      <w:pPr>
        <w:spacing w:line="360" w:lineRule="auto"/>
        <w:ind w:firstLine="360"/>
      </w:pPr>
      <w:r>
        <w:t xml:space="preserve">Creating a logo </w:t>
      </w:r>
      <w:r w:rsidR="007E2C30">
        <w:t>and designing a website for a</w:t>
      </w:r>
      <w:r w:rsidR="00E92E61">
        <w:t>n</w:t>
      </w:r>
      <w:r w:rsidR="007E2C30">
        <w:t xml:space="preserve"> </w:t>
      </w:r>
      <w:r w:rsidR="00E92E61">
        <w:t xml:space="preserve">online </w:t>
      </w:r>
      <w:r w:rsidR="007E2C30">
        <w:t>coffee shop</w:t>
      </w:r>
      <w:r w:rsidR="005655AA">
        <w:t xml:space="preserve"> that </w:t>
      </w:r>
      <w:r w:rsidR="00E33E3E">
        <w:t>looks appealing</w:t>
      </w:r>
      <w:r w:rsidR="000967AB">
        <w:t>, attractive and also easy to use</w:t>
      </w:r>
      <w:r w:rsidR="005655AA">
        <w:t xml:space="preserve">. </w:t>
      </w:r>
    </w:p>
    <w:p w14:paraId="12AE8008" w14:textId="419D3D67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22AC6484" w14:textId="6ACA4762" w:rsidR="00D64668" w:rsidRDefault="00D64668" w:rsidP="00D64668">
      <w:pPr>
        <w:pStyle w:val="ListParagraph"/>
        <w:numPr>
          <w:ilvl w:val="0"/>
          <w:numId w:val="20"/>
        </w:numPr>
        <w:spacing w:line="360" w:lineRule="auto"/>
      </w:pPr>
      <w:r>
        <w:t>Creating the Logo</w:t>
      </w:r>
    </w:p>
    <w:p w14:paraId="5B6BA2A1" w14:textId="0A1D39B5" w:rsidR="00D64668" w:rsidRDefault="00D64668" w:rsidP="00D64668">
      <w:pPr>
        <w:spacing w:line="360" w:lineRule="auto"/>
      </w:pPr>
      <w:r w:rsidRPr="00A52331">
        <w:rPr>
          <w:noProof/>
          <w:lang w:val="id-ID"/>
        </w:rPr>
        <w:drawing>
          <wp:anchor distT="0" distB="0" distL="114300" distR="114300" simplePos="0" relativeHeight="251655680" behindDoc="1" locked="0" layoutInCell="1" allowOverlap="1" wp14:anchorId="4814CD66" wp14:editId="6BA9DF54">
            <wp:simplePos x="0" y="0"/>
            <wp:positionH relativeFrom="column">
              <wp:posOffset>381001</wp:posOffset>
            </wp:positionH>
            <wp:positionV relativeFrom="paragraph">
              <wp:posOffset>8255</wp:posOffset>
            </wp:positionV>
            <wp:extent cx="5577840" cy="2983194"/>
            <wp:effectExtent l="0" t="0" r="381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00" cy="298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5B002" w14:textId="05F985B7" w:rsidR="00D64668" w:rsidRDefault="00D64668" w:rsidP="00D64668">
      <w:pPr>
        <w:spacing w:line="360" w:lineRule="auto"/>
      </w:pPr>
    </w:p>
    <w:p w14:paraId="3ECD301C" w14:textId="329CAE7E" w:rsidR="00D64668" w:rsidRDefault="00D64668" w:rsidP="00D64668">
      <w:pPr>
        <w:spacing w:line="360" w:lineRule="auto"/>
      </w:pPr>
    </w:p>
    <w:p w14:paraId="15A238F8" w14:textId="57A26F1C" w:rsidR="00D64668" w:rsidRDefault="00D64668" w:rsidP="00D64668">
      <w:pPr>
        <w:spacing w:line="360" w:lineRule="auto"/>
      </w:pPr>
    </w:p>
    <w:p w14:paraId="6C0BA4F7" w14:textId="15C48E0C" w:rsidR="00D64668" w:rsidRDefault="00D64668" w:rsidP="00D64668">
      <w:pPr>
        <w:spacing w:line="360" w:lineRule="auto"/>
      </w:pPr>
    </w:p>
    <w:p w14:paraId="308A0EA5" w14:textId="6D6759BB" w:rsidR="00D64668" w:rsidRDefault="00D64668" w:rsidP="00D64668">
      <w:pPr>
        <w:spacing w:line="360" w:lineRule="auto"/>
      </w:pPr>
    </w:p>
    <w:p w14:paraId="02A0FA66" w14:textId="09546498" w:rsidR="00D64668" w:rsidRDefault="00D64668" w:rsidP="00D64668">
      <w:pPr>
        <w:spacing w:line="360" w:lineRule="auto"/>
      </w:pPr>
    </w:p>
    <w:p w14:paraId="094878FE" w14:textId="2DDF0F16" w:rsidR="00D64668" w:rsidRDefault="00D64668" w:rsidP="00D64668">
      <w:pPr>
        <w:spacing w:line="360" w:lineRule="auto"/>
      </w:pPr>
    </w:p>
    <w:p w14:paraId="56E5739D" w14:textId="3ECC7B9E" w:rsidR="00D64668" w:rsidRDefault="00D64668" w:rsidP="00D64668">
      <w:pPr>
        <w:spacing w:line="360" w:lineRule="auto"/>
      </w:pPr>
    </w:p>
    <w:p w14:paraId="4A6311AB" w14:textId="55A9A6CF" w:rsidR="00D64668" w:rsidRDefault="00D64668" w:rsidP="00D64668">
      <w:pPr>
        <w:spacing w:line="360" w:lineRule="auto"/>
      </w:pPr>
    </w:p>
    <w:p w14:paraId="68713D4C" w14:textId="65B960DA" w:rsidR="00D64668" w:rsidRDefault="00D64668" w:rsidP="00D64668">
      <w:pPr>
        <w:spacing w:line="360" w:lineRule="auto"/>
      </w:pPr>
    </w:p>
    <w:p w14:paraId="2B170E00" w14:textId="2E80E8CC" w:rsidR="00D64668" w:rsidRDefault="00D64668" w:rsidP="00D64668">
      <w:pPr>
        <w:spacing w:line="360" w:lineRule="auto"/>
      </w:pPr>
    </w:p>
    <w:p w14:paraId="226FA8F0" w14:textId="59E26CC2" w:rsidR="00D64668" w:rsidRDefault="00D64668" w:rsidP="00D64668">
      <w:pPr>
        <w:spacing w:line="360" w:lineRule="auto"/>
      </w:pPr>
    </w:p>
    <w:p w14:paraId="18412832" w14:textId="7BF6868D" w:rsidR="00E87BC0" w:rsidRDefault="00E87BC0" w:rsidP="00D64668">
      <w:pPr>
        <w:spacing w:line="360" w:lineRule="auto"/>
      </w:pPr>
    </w:p>
    <w:p w14:paraId="3B94BAF8" w14:textId="53D59DB9" w:rsidR="00E87BC0" w:rsidRDefault="00E87BC0" w:rsidP="00D64668">
      <w:pPr>
        <w:spacing w:line="360" w:lineRule="auto"/>
      </w:pPr>
    </w:p>
    <w:p w14:paraId="4510B60C" w14:textId="2D24BD28" w:rsidR="00E87BC0" w:rsidRDefault="00E87BC0" w:rsidP="00D64668">
      <w:pPr>
        <w:spacing w:line="360" w:lineRule="auto"/>
      </w:pPr>
    </w:p>
    <w:p w14:paraId="7579765A" w14:textId="4FBE5E32" w:rsidR="00E87BC0" w:rsidRDefault="00E87BC0" w:rsidP="00D64668">
      <w:pPr>
        <w:spacing w:line="360" w:lineRule="auto"/>
      </w:pPr>
    </w:p>
    <w:p w14:paraId="5530759C" w14:textId="77777777" w:rsidR="00E87BC0" w:rsidRPr="00D64668" w:rsidRDefault="00E87BC0" w:rsidP="00D64668">
      <w:pPr>
        <w:spacing w:line="360" w:lineRule="auto"/>
      </w:pPr>
    </w:p>
    <w:p w14:paraId="62B239BD" w14:textId="6BA3CC64" w:rsidR="00B2372A" w:rsidRDefault="00E87BC0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Blueprint of the homepage website</w:t>
      </w:r>
    </w:p>
    <w:p w14:paraId="70955CD2" w14:textId="0A2C0C15" w:rsidR="00E87BC0" w:rsidRDefault="00C71A4D" w:rsidP="00E87BC0">
      <w:pPr>
        <w:spacing w:line="360" w:lineRule="auto"/>
      </w:pPr>
      <w:r w:rsidRPr="00C71A4D">
        <w:rPr>
          <w:noProof/>
        </w:rPr>
        <w:drawing>
          <wp:inline distT="0" distB="0" distL="0" distR="0" wp14:anchorId="357156D1" wp14:editId="3E6E8F36">
            <wp:extent cx="6280785" cy="3306445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3FE5" w14:textId="41180BDC" w:rsidR="002C7648" w:rsidRDefault="002C7648" w:rsidP="00E87BC0">
      <w:pPr>
        <w:spacing w:line="360" w:lineRule="auto"/>
      </w:pPr>
    </w:p>
    <w:p w14:paraId="528BBE54" w14:textId="77777777" w:rsidR="002C7648" w:rsidRDefault="002C7648" w:rsidP="00E87BC0">
      <w:pPr>
        <w:spacing w:line="360" w:lineRule="auto"/>
      </w:pPr>
    </w:p>
    <w:p w14:paraId="5D0E3496" w14:textId="77777777" w:rsidR="00E87BC0" w:rsidRPr="00682E72" w:rsidRDefault="00E87BC0" w:rsidP="00E87BC0">
      <w:pPr>
        <w:spacing w:line="360" w:lineRule="auto"/>
      </w:pPr>
    </w:p>
    <w:p w14:paraId="0B8F3D4A" w14:textId="7E3EAB8D" w:rsidR="002F11B8" w:rsidRDefault="00E574A3" w:rsidP="002F11B8">
      <w:pPr>
        <w:pStyle w:val="ListParagraph"/>
        <w:numPr>
          <w:ilvl w:val="0"/>
          <w:numId w:val="20"/>
        </w:numPr>
        <w:spacing w:line="360" w:lineRule="auto"/>
      </w:pPr>
      <w:r>
        <w:t xml:space="preserve">Designing the HTML </w:t>
      </w:r>
      <w:r w:rsidR="00B82411">
        <w:t xml:space="preserve">for </w:t>
      </w:r>
      <w:proofErr w:type="spellStart"/>
      <w:r w:rsidR="00B82411">
        <w:t>HomePage</w:t>
      </w:r>
      <w:proofErr w:type="spellEnd"/>
    </w:p>
    <w:p w14:paraId="15AA2CCA" w14:textId="59D4864A" w:rsidR="00B82411" w:rsidRDefault="00B82411" w:rsidP="00E574A3">
      <w:pPr>
        <w:spacing w:line="360" w:lineRule="auto"/>
      </w:pPr>
      <w:r>
        <w:rPr>
          <w:noProof/>
        </w:rPr>
        <w:drawing>
          <wp:inline distT="0" distB="0" distL="0" distR="0" wp14:anchorId="75DA92B7" wp14:editId="5437C515">
            <wp:extent cx="6280785" cy="35331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876" w14:textId="5A2FB0B3" w:rsidR="00B82411" w:rsidRDefault="00B82411" w:rsidP="00E574A3">
      <w:pPr>
        <w:spacing w:line="360" w:lineRule="auto"/>
      </w:pPr>
    </w:p>
    <w:p w14:paraId="729ABC2F" w14:textId="7EDCF938" w:rsidR="00B82411" w:rsidRDefault="00B82411" w:rsidP="00B82411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Designing the HTML for Dessert page</w:t>
      </w:r>
      <w:r>
        <w:br/>
      </w:r>
      <w:r>
        <w:rPr>
          <w:noProof/>
        </w:rPr>
        <w:drawing>
          <wp:inline distT="0" distB="0" distL="0" distR="0" wp14:anchorId="7E51D2F3" wp14:editId="1834139A">
            <wp:extent cx="6280785" cy="353314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9508" w14:textId="6ED56CF1" w:rsidR="00B82411" w:rsidRDefault="00B82411" w:rsidP="00B82411">
      <w:pPr>
        <w:pStyle w:val="ListParagraph"/>
        <w:numPr>
          <w:ilvl w:val="0"/>
          <w:numId w:val="20"/>
        </w:numPr>
        <w:spacing w:line="360" w:lineRule="auto"/>
      </w:pPr>
      <w:r>
        <w:t xml:space="preserve">Designing the HTML for </w:t>
      </w:r>
      <w:r>
        <w:t>Contact Us</w:t>
      </w:r>
      <w:r>
        <w:t xml:space="preserve"> page</w:t>
      </w:r>
    </w:p>
    <w:p w14:paraId="0CC144ED" w14:textId="45FFE0F5" w:rsidR="00B82411" w:rsidRDefault="00B82411" w:rsidP="00B82411">
      <w:pPr>
        <w:pStyle w:val="ListParagraph"/>
        <w:numPr>
          <w:ilvl w:val="0"/>
          <w:numId w:val="20"/>
        </w:numPr>
        <w:spacing w:line="360" w:lineRule="auto"/>
      </w:pPr>
      <w:r>
        <w:t>Designing the HTML for  page</w:t>
      </w:r>
    </w:p>
    <w:p w14:paraId="3F8317BB" w14:textId="77777777" w:rsidR="00B82411" w:rsidRDefault="00B82411" w:rsidP="00E574A3">
      <w:pPr>
        <w:spacing w:line="360" w:lineRule="auto"/>
      </w:pPr>
    </w:p>
    <w:p w14:paraId="5D3C7269" w14:textId="49BAF74F" w:rsidR="00646929" w:rsidRDefault="00646929" w:rsidP="00646929">
      <w:pPr>
        <w:pStyle w:val="ListParagraph"/>
        <w:numPr>
          <w:ilvl w:val="0"/>
          <w:numId w:val="20"/>
        </w:numPr>
        <w:spacing w:line="360" w:lineRule="auto"/>
      </w:pPr>
      <w:r>
        <w:t>Designing the website with CSS</w:t>
      </w:r>
    </w:p>
    <w:p w14:paraId="24AE75E1" w14:textId="2270526D" w:rsidR="00646929" w:rsidRDefault="00646929" w:rsidP="00646929">
      <w:pPr>
        <w:spacing w:line="360" w:lineRule="auto"/>
      </w:pPr>
      <w:r>
        <w:rPr>
          <w:noProof/>
        </w:rPr>
        <w:drawing>
          <wp:inline distT="0" distB="0" distL="0" distR="0" wp14:anchorId="4A16DD30" wp14:editId="285D6A08">
            <wp:extent cx="6280785" cy="35331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DBB4" w14:textId="77777777" w:rsidR="00646929" w:rsidRPr="00682E72" w:rsidRDefault="00646929" w:rsidP="00646929">
      <w:pPr>
        <w:pStyle w:val="ListParagraph"/>
        <w:spacing w:line="360" w:lineRule="auto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03D07CFD" w14:textId="3B952263" w:rsidR="001705D4" w:rsidRDefault="003B23D7" w:rsidP="00141764">
      <w:pPr>
        <w:pStyle w:val="ListParagraph"/>
        <w:numPr>
          <w:ilvl w:val="0"/>
          <w:numId w:val="21"/>
        </w:numPr>
        <w:spacing w:line="360" w:lineRule="auto"/>
      </w:pPr>
      <w:hyperlink r:id="rId14" w:history="1">
        <w:r w:rsidR="001705D4" w:rsidRPr="00566C57">
          <w:rPr>
            <w:rStyle w:val="Hyperlink"/>
          </w:rPr>
          <w:t>https://id.pinterest.com/pin/466544842644118415/</w:t>
        </w:r>
      </w:hyperlink>
    </w:p>
    <w:p w14:paraId="4F687A65" w14:textId="77777777" w:rsidR="00156F81" w:rsidRDefault="003B23D7" w:rsidP="00156F81">
      <w:pPr>
        <w:pStyle w:val="ListParagraph"/>
        <w:numPr>
          <w:ilvl w:val="0"/>
          <w:numId w:val="21"/>
        </w:numPr>
        <w:spacing w:line="360" w:lineRule="auto"/>
      </w:pPr>
      <w:hyperlink r:id="rId15" w:history="1">
        <w:r w:rsidR="007F5106" w:rsidRPr="00566C57">
          <w:rPr>
            <w:rStyle w:val="Hyperlink"/>
          </w:rPr>
          <w:t>https://www.freepik.com/premium-photo/iced-hibiscus-tea-lemonade-with-raspberries-mint_6778177.htm</w:t>
        </w:r>
      </w:hyperlink>
    </w:p>
    <w:p w14:paraId="4AEA922D" w14:textId="54F00B6F" w:rsidR="00156F81" w:rsidRDefault="003B23D7" w:rsidP="00156F81">
      <w:pPr>
        <w:pStyle w:val="ListParagraph"/>
        <w:numPr>
          <w:ilvl w:val="0"/>
          <w:numId w:val="21"/>
        </w:numPr>
        <w:spacing w:line="360" w:lineRule="auto"/>
      </w:pPr>
      <w:hyperlink r:id="rId16" w:history="1">
        <w:r w:rsidR="00625228" w:rsidRPr="00566C57">
          <w:rPr>
            <w:rStyle w:val="Hyperlink"/>
          </w:rPr>
          <w:t>https://www.freepik.com/premium-photo/iced-lychee-tea-with-straw-mint-leaves_8458532.htm</w:t>
        </w:r>
      </w:hyperlink>
    </w:p>
    <w:p w14:paraId="17F395C4" w14:textId="6FA90344" w:rsidR="008422DB" w:rsidRDefault="003B23D7" w:rsidP="00156F81">
      <w:pPr>
        <w:pStyle w:val="ListParagraph"/>
        <w:numPr>
          <w:ilvl w:val="0"/>
          <w:numId w:val="21"/>
        </w:numPr>
        <w:spacing w:line="360" w:lineRule="auto"/>
      </w:pPr>
      <w:hyperlink r:id="rId17" w:history="1">
        <w:r w:rsidR="008422DB" w:rsidRPr="00566C57">
          <w:rPr>
            <w:rStyle w:val="Hyperlink"/>
          </w:rPr>
          <w:t>https://magfood-amazy.com/product/ice-lemon-tea/</w:t>
        </w:r>
      </w:hyperlink>
    </w:p>
    <w:p w14:paraId="1E929AAD" w14:textId="3E2146D2" w:rsidR="008422DB" w:rsidRDefault="003B23D7" w:rsidP="00156F81">
      <w:pPr>
        <w:pStyle w:val="ListParagraph"/>
        <w:numPr>
          <w:ilvl w:val="0"/>
          <w:numId w:val="21"/>
        </w:numPr>
        <w:spacing w:line="360" w:lineRule="auto"/>
      </w:pPr>
      <w:hyperlink r:id="rId18" w:history="1">
        <w:r w:rsidR="006C3D61" w:rsidRPr="00566C57">
          <w:rPr>
            <w:rStyle w:val="Hyperlink"/>
          </w:rPr>
          <w:t>https://eventkampus.com/blog/detail/957/manfaat-minum-3-4-cangkir-kopi-perhari-bagi-kesehatan</w:t>
        </w:r>
      </w:hyperlink>
    </w:p>
    <w:p w14:paraId="421EDCF3" w14:textId="10D240A6" w:rsidR="006C3D61" w:rsidRDefault="003B23D7" w:rsidP="00156F81">
      <w:pPr>
        <w:pStyle w:val="ListParagraph"/>
        <w:numPr>
          <w:ilvl w:val="0"/>
          <w:numId w:val="21"/>
        </w:numPr>
        <w:spacing w:line="360" w:lineRule="auto"/>
      </w:pPr>
      <w:hyperlink r:id="rId19" w:history="1">
        <w:r w:rsidR="006C3D61" w:rsidRPr="00566C57">
          <w:rPr>
            <w:rStyle w:val="Hyperlink"/>
          </w:rPr>
          <w:t>https://teapasar.blog/2019/11/13/bon-appetea-matcha-mille-crepe-cake/</w:t>
        </w:r>
      </w:hyperlink>
    </w:p>
    <w:p w14:paraId="4B2CBA91" w14:textId="1F92EB72" w:rsidR="006C3D61" w:rsidRDefault="003B23D7" w:rsidP="00156F81">
      <w:pPr>
        <w:pStyle w:val="ListParagraph"/>
        <w:numPr>
          <w:ilvl w:val="0"/>
          <w:numId w:val="21"/>
        </w:numPr>
        <w:spacing w:line="360" w:lineRule="auto"/>
      </w:pPr>
      <w:hyperlink r:id="rId20" w:history="1">
        <w:r w:rsidR="000F3D48" w:rsidRPr="00566C57">
          <w:rPr>
            <w:rStyle w:val="Hyperlink"/>
          </w:rPr>
          <w:t>https://www.123rf.com/photo_57170153_slice-of-rainbow-birthday-cake.html</w:t>
        </w:r>
      </w:hyperlink>
    </w:p>
    <w:p w14:paraId="7926801A" w14:textId="1E0D9A96" w:rsidR="000F3D48" w:rsidRDefault="003B23D7" w:rsidP="00156F81">
      <w:pPr>
        <w:pStyle w:val="ListParagraph"/>
        <w:numPr>
          <w:ilvl w:val="0"/>
          <w:numId w:val="21"/>
        </w:numPr>
        <w:spacing w:line="360" w:lineRule="auto"/>
      </w:pPr>
      <w:hyperlink r:id="rId21" w:history="1">
        <w:r w:rsidR="005C2CDF" w:rsidRPr="00566C57">
          <w:rPr>
            <w:rStyle w:val="Hyperlink"/>
          </w:rPr>
          <w:t>https://www.pngaaa.com/detail/1671515</w:t>
        </w:r>
      </w:hyperlink>
    </w:p>
    <w:p w14:paraId="01A5C1FB" w14:textId="58F7F98D" w:rsidR="00D25B14" w:rsidRDefault="003B23D7" w:rsidP="00D25B14">
      <w:pPr>
        <w:pStyle w:val="ListParagraph"/>
        <w:numPr>
          <w:ilvl w:val="0"/>
          <w:numId w:val="21"/>
        </w:numPr>
        <w:spacing w:line="360" w:lineRule="auto"/>
      </w:pPr>
      <w:hyperlink r:id="rId22" w:history="1">
        <w:r w:rsidR="00D25B14" w:rsidRPr="00566C57">
          <w:rPr>
            <w:rStyle w:val="Hyperlink"/>
          </w:rPr>
          <w:t>https://www.pinclipart.com/pindetail/ximmxb_whatsapp-logo-transparent-png-whatsapp-logo-vector-black/</w:t>
        </w:r>
      </w:hyperlink>
    </w:p>
    <w:p w14:paraId="6EC4A15B" w14:textId="77777777" w:rsidR="00D25B14" w:rsidRPr="00156F81" w:rsidRDefault="00D25B14" w:rsidP="00D25B14">
      <w:pPr>
        <w:pStyle w:val="ListParagraph"/>
        <w:spacing w:line="360" w:lineRule="auto"/>
      </w:pPr>
    </w:p>
    <w:p w14:paraId="707473ED" w14:textId="12C92DB1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26DF70A3" w14:textId="2D7F717F" w:rsidR="00842715" w:rsidRDefault="00D25B14" w:rsidP="00A60661">
      <w:pPr>
        <w:pStyle w:val="ListParagraph"/>
        <w:numPr>
          <w:ilvl w:val="0"/>
          <w:numId w:val="22"/>
        </w:numPr>
        <w:spacing w:line="360" w:lineRule="auto"/>
      </w:pPr>
      <w:r>
        <w:t>2440020695 – Kevin Tio</w:t>
      </w:r>
    </w:p>
    <w:p w14:paraId="0D31EB62" w14:textId="63081BF0" w:rsidR="00E87BC0" w:rsidRDefault="00E87BC0" w:rsidP="00A60661">
      <w:pPr>
        <w:pStyle w:val="ListParagraph"/>
        <w:numPr>
          <w:ilvl w:val="0"/>
          <w:numId w:val="22"/>
        </w:numPr>
        <w:spacing w:line="360" w:lineRule="auto"/>
      </w:pPr>
      <w:r>
        <w:t>24</w:t>
      </w:r>
      <w:r w:rsidR="00791D67">
        <w:t xml:space="preserve">40041232 – Josia Sean </w:t>
      </w:r>
      <w:proofErr w:type="spellStart"/>
      <w:r w:rsidR="00791D67">
        <w:t>Audric</w:t>
      </w:r>
      <w:proofErr w:type="spellEnd"/>
      <w:r w:rsidR="00791D67">
        <w:t xml:space="preserve"> Santoso</w:t>
      </w:r>
    </w:p>
    <w:p w14:paraId="14D53EF2" w14:textId="128030EB" w:rsidR="00E87BC0" w:rsidRPr="00682E72" w:rsidRDefault="00E87BC0" w:rsidP="00A60661">
      <w:pPr>
        <w:pStyle w:val="ListParagraph"/>
        <w:numPr>
          <w:ilvl w:val="0"/>
          <w:numId w:val="22"/>
        </w:numPr>
        <w:spacing w:line="360" w:lineRule="auto"/>
      </w:pPr>
      <w:r>
        <w:t>24</w:t>
      </w:r>
      <w:r w:rsidR="00E574A3">
        <w:t>40008140 – Virgilius Karel</w:t>
      </w:r>
    </w:p>
    <w:sectPr w:rsidR="00E87BC0" w:rsidRPr="00682E72" w:rsidSect="00DF2179">
      <w:headerReference w:type="default" r:id="rId23"/>
      <w:footerReference w:type="default" r:id="rId24"/>
      <w:headerReference w:type="first" r:id="rId25"/>
      <w:footerReference w:type="first" r:id="rId26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3C668" w14:textId="77777777" w:rsidR="003B23D7" w:rsidRDefault="003B23D7" w:rsidP="00273E4A">
      <w:r>
        <w:separator/>
      </w:r>
    </w:p>
  </w:endnote>
  <w:endnote w:type="continuationSeparator" w:id="0">
    <w:p w14:paraId="54B44818" w14:textId="77777777" w:rsidR="003B23D7" w:rsidRDefault="003B23D7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DC52D7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B97458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BB2C1" w14:textId="77777777" w:rsidR="003B23D7" w:rsidRDefault="003B23D7" w:rsidP="00273E4A">
      <w:r>
        <w:separator/>
      </w:r>
    </w:p>
  </w:footnote>
  <w:footnote w:type="continuationSeparator" w:id="0">
    <w:p w14:paraId="5C904B80" w14:textId="77777777" w:rsidR="003B23D7" w:rsidRDefault="003B23D7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052CB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7AB"/>
    <w:rsid w:val="00096E2D"/>
    <w:rsid w:val="000A09AC"/>
    <w:rsid w:val="000A0C90"/>
    <w:rsid w:val="000A23D8"/>
    <w:rsid w:val="000A3F41"/>
    <w:rsid w:val="000A55E8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D48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56F81"/>
    <w:rsid w:val="00162051"/>
    <w:rsid w:val="001705D4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648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3D7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655AA"/>
    <w:rsid w:val="00571B72"/>
    <w:rsid w:val="005751E4"/>
    <w:rsid w:val="00582417"/>
    <w:rsid w:val="00582E4C"/>
    <w:rsid w:val="00587A07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2CDF"/>
    <w:rsid w:val="005C4B2F"/>
    <w:rsid w:val="005C6F84"/>
    <w:rsid w:val="005D0782"/>
    <w:rsid w:val="005D2F21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25228"/>
    <w:rsid w:val="00635EE5"/>
    <w:rsid w:val="00636A70"/>
    <w:rsid w:val="0064042D"/>
    <w:rsid w:val="00643F75"/>
    <w:rsid w:val="00646929"/>
    <w:rsid w:val="0066174E"/>
    <w:rsid w:val="00664137"/>
    <w:rsid w:val="00664503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C3D61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1D6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E2C30"/>
    <w:rsid w:val="007F41CD"/>
    <w:rsid w:val="007F5106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2DB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331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1F3C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2411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1A4D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25B14"/>
    <w:rsid w:val="00D30822"/>
    <w:rsid w:val="00D3685C"/>
    <w:rsid w:val="00D37E0D"/>
    <w:rsid w:val="00D47401"/>
    <w:rsid w:val="00D47C75"/>
    <w:rsid w:val="00D51876"/>
    <w:rsid w:val="00D60A6D"/>
    <w:rsid w:val="00D618C3"/>
    <w:rsid w:val="00D64668"/>
    <w:rsid w:val="00D67DFC"/>
    <w:rsid w:val="00D71B0A"/>
    <w:rsid w:val="00D756D4"/>
    <w:rsid w:val="00D85855"/>
    <w:rsid w:val="00D866D0"/>
    <w:rsid w:val="00D93E89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3E3E"/>
    <w:rsid w:val="00E36B77"/>
    <w:rsid w:val="00E36EA8"/>
    <w:rsid w:val="00E40C39"/>
    <w:rsid w:val="00E43009"/>
    <w:rsid w:val="00E45E7D"/>
    <w:rsid w:val="00E502A7"/>
    <w:rsid w:val="00E55BFE"/>
    <w:rsid w:val="00E55F16"/>
    <w:rsid w:val="00E56B60"/>
    <w:rsid w:val="00E56D92"/>
    <w:rsid w:val="00E574A3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87BC0"/>
    <w:rsid w:val="00E900EE"/>
    <w:rsid w:val="00E92E61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B22C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1705D4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ventkampus.com/blog/detail/957/manfaat-minum-3-4-cangkir-kopi-perhari-bagi-kesehatan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pngaaa.com/detail/167151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agfood-amazy.com/product/ice-lemon-tea/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freepik.com/premium-photo/iced-lychee-tea-with-straw-mint-leaves_8458532.htm" TargetMode="External"/><Relationship Id="rId20" Type="http://schemas.openxmlformats.org/officeDocument/2006/relationships/hyperlink" Target="https://www.123rf.com/photo_57170153_slice-of-rainbow-birthday-cak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freepik.com/premium-photo/iced-hibiscus-tea-lemonade-with-raspberries-mint_6778177.htm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teapasar.blog/2019/11/13/bon-appetea-matcha-mille-crepe-cak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d.pinterest.com/pin/466544842644118415/" TargetMode="External"/><Relationship Id="rId22" Type="http://schemas.openxmlformats.org/officeDocument/2006/relationships/hyperlink" Target="https://www.pinclipart.com/pindetail/ximmxb_whatsapp-logo-transparent-png-whatsapp-logo-vector-black/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10</TotalTime>
  <Pages>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JOSIA SEAN AUDRIC SANTOSO</cp:lastModifiedBy>
  <cp:revision>7</cp:revision>
  <dcterms:created xsi:type="dcterms:W3CDTF">2021-06-14T11:27:00Z</dcterms:created>
  <dcterms:modified xsi:type="dcterms:W3CDTF">2021-06-18T08:35:00Z</dcterms:modified>
</cp:coreProperties>
</file>